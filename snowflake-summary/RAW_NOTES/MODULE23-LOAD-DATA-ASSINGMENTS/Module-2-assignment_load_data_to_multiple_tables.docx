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348802302"/>
        <w:placeholder>
          <w:docPart w:val="AAECC5FF7EA83B408130734B2350727B"/>
        </w:placeholder>
        <w:temporary/>
        <w:showingPlcHdr/>
        <w15:appearance w15:val="hidden"/>
      </w:sdtPr>
      <w:sdtEndPr/>
      <w:sdtContent>
        <w:p w:rsidR="008F7EF7" w:rsidRDefault="007163F4">
          <w:pPr>
            <w:pStyle w:val="Date"/>
          </w:pPr>
          <w:r>
            <w:t>Date</w:t>
          </w:r>
        </w:p>
      </w:sdtContent>
    </w:sdt>
    <w:p w:rsidR="008F7EF7" w:rsidRDefault="00CD4404">
      <w:pPr>
        <w:pStyle w:val="Title"/>
      </w:pPr>
      <w:r>
        <w:t xml:space="preserve">DIFFERENT </w:t>
      </w:r>
      <w:r w:rsidR="008452C2">
        <w:t>Ways to use copy command</w:t>
      </w:r>
      <w:r w:rsidR="00053B81">
        <w:t xml:space="preserve"> OPTIONS</w:t>
      </w:r>
    </w:p>
    <w:p w:rsidR="008F7EF7" w:rsidRDefault="008452C2">
      <w:pPr>
        <w:pStyle w:val="Heading1"/>
      </w:pPr>
      <w:r>
        <w:t>Goals</w:t>
      </w:r>
    </w:p>
    <w:p w:rsidR="008F7EF7" w:rsidRDefault="008452C2">
      <w:r>
        <w:t>Copy command options will come handy for different scenarios. This assignment is about how to leverage one of the copy command option for our advantage.</w:t>
      </w:r>
    </w:p>
    <w:p w:rsidR="002F2423" w:rsidRPr="00616903" w:rsidRDefault="002F2423">
      <w:pPr>
        <w:rPr>
          <w:b/>
          <w:bCs/>
        </w:rPr>
      </w:pPr>
      <w:r w:rsidRPr="00616903">
        <w:rPr>
          <w:b/>
          <w:bCs/>
        </w:rPr>
        <w:t>Business case :</w:t>
      </w:r>
    </w:p>
    <w:p w:rsidR="002F2423" w:rsidRDefault="002F2423">
      <w:r>
        <w:t xml:space="preserve">           Historical files have data required for two tables merged in only one file.</w:t>
      </w:r>
    </w:p>
    <w:p w:rsidR="002F2423" w:rsidRDefault="002F2423">
      <w:r>
        <w:t xml:space="preserve">           Data volume is , 1TB. </w:t>
      </w:r>
    </w:p>
    <w:p w:rsidR="002F2423" w:rsidRPr="00AA1951" w:rsidRDefault="002F2423">
      <w:pPr>
        <w:rPr>
          <w:b/>
          <w:bCs/>
        </w:rPr>
      </w:pPr>
      <w:r w:rsidRPr="00AA1951">
        <w:rPr>
          <w:b/>
          <w:bCs/>
        </w:rPr>
        <w:t>Challenges,</w:t>
      </w:r>
    </w:p>
    <w:p w:rsidR="002F2423" w:rsidRDefault="002F2423">
      <w:r>
        <w:t xml:space="preserve">            Because the data volume is very huge, you can’t use any ETL tool to split the files </w:t>
      </w:r>
      <w:r w:rsidR="0012554B">
        <w:t xml:space="preserve">   </w:t>
      </w:r>
      <w:r>
        <w:t>and load data.</w:t>
      </w:r>
    </w:p>
    <w:p w:rsidR="002F2423" w:rsidRDefault="002F2423" w:rsidP="002F2423">
      <w:r>
        <w:t xml:space="preserve">            You can’t use Unix commands as it’s consumes lot of time to split the file based on some criteria.</w:t>
      </w:r>
    </w:p>
    <w:p w:rsidR="008F7EF7" w:rsidRPr="00492C5C" w:rsidRDefault="008452C2">
      <w:pPr>
        <w:pStyle w:val="Heading1"/>
        <w:rPr>
          <w:b/>
          <w:bCs/>
        </w:rPr>
      </w:pPr>
      <w:r w:rsidRPr="00492C5C">
        <w:rPr>
          <w:b/>
          <w:bCs/>
        </w:rPr>
        <w:t>Peparation</w:t>
      </w:r>
    </w:p>
    <w:p w:rsidR="008F7EF7" w:rsidRDefault="008452C2" w:rsidP="008452C2">
      <w:r>
        <w:t>Create tables,</w:t>
      </w:r>
    </w:p>
    <w:p w:rsidR="008452C2" w:rsidRPr="008452C2" w:rsidRDefault="008452C2" w:rsidP="008452C2">
      <w:pPr>
        <w:rPr>
          <w:b/>
          <w:bCs/>
        </w:rPr>
      </w:pPr>
      <w:r w:rsidRPr="008452C2">
        <w:rPr>
          <w:b/>
          <w:bCs/>
        </w:rPr>
        <w:t>Table 1 :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CREATE TABLE HR_EMP_DATA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(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Emp_ID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Name_Prefix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First_Name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Middle_Initial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Last_Name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Gender</w:t>
      </w:r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E_Mail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Father_Name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Mother_Name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Mother_Maiden_Name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Date_of_Birth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Time_of_Birth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Age_in_Yrs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lastRenderedPageBreak/>
        <w:t>Weight_in_Kgs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Date_of_Joining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Quarter_of_Joining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Half_of_Joining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Year_of_Joining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Month_of_Joining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Month_Name_of_Joining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Short_Month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Day_of_Joining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DOW_of_Joining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Short_DOW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Age_in_Company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Salary</w:t>
      </w:r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Last_Hike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SSN</w:t>
      </w:r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 xml:space="preserve">Phone </w:t>
      </w:r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Place_Name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County</w:t>
      </w:r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City</w:t>
      </w:r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State</w:t>
      </w:r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Zip</w:t>
      </w:r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Region</w:t>
      </w:r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User_Name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Password</w:t>
      </w:r>
      <w:r w:rsidRPr="008452C2">
        <w:rPr>
          <w:color w:val="FFFFFF" w:themeColor="background1"/>
          <w:highlight w:val="black"/>
        </w:rPr>
        <w:tab/>
        <w:t>VARCHAR</w:t>
      </w:r>
    </w:p>
    <w:p w:rsidR="008452C2" w:rsidRDefault="008452C2" w:rsidP="008452C2">
      <w:pPr>
        <w:pStyle w:val="Standard"/>
        <w:ind w:left="360"/>
        <w:rPr>
          <w:color w:val="FFFFFF" w:themeColor="background1"/>
        </w:rPr>
      </w:pPr>
      <w:r w:rsidRPr="008452C2">
        <w:rPr>
          <w:color w:val="FFFFFF" w:themeColor="background1"/>
          <w:highlight w:val="black"/>
        </w:rPr>
        <w:t>)</w:t>
      </w:r>
    </w:p>
    <w:p w:rsidR="008452C2" w:rsidRDefault="008452C2" w:rsidP="008452C2">
      <w:pPr>
        <w:pStyle w:val="Standard"/>
        <w:ind w:left="360"/>
        <w:rPr>
          <w:color w:val="FFFFFF" w:themeColor="background1"/>
        </w:rPr>
      </w:pPr>
    </w:p>
    <w:p w:rsidR="008452C2" w:rsidRPr="008452C2" w:rsidRDefault="008452C2" w:rsidP="008452C2">
      <w:pPr>
        <w:rPr>
          <w:b/>
          <w:bCs/>
        </w:rPr>
      </w:pPr>
      <w:r w:rsidRPr="008452C2">
        <w:rPr>
          <w:b/>
          <w:bCs/>
        </w:rPr>
        <w:t>Table 2 :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CREATE TABLE CREDIT_CARD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(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Date</w:t>
      </w:r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Description</w:t>
      </w:r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Deposits</w:t>
      </w:r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proofErr w:type="spellStart"/>
      <w:r w:rsidRPr="008452C2">
        <w:rPr>
          <w:color w:val="FFFFFF" w:themeColor="background1"/>
          <w:highlight w:val="black"/>
        </w:rPr>
        <w:t>Withdrawls</w:t>
      </w:r>
      <w:proofErr w:type="spellEnd"/>
      <w:r w:rsidRPr="008452C2">
        <w:rPr>
          <w:color w:val="FFFFFF" w:themeColor="background1"/>
          <w:highlight w:val="black"/>
        </w:rPr>
        <w:tab/>
        <w:t>VARCHAR,</w:t>
      </w:r>
    </w:p>
    <w:p w:rsidR="008452C2" w:rsidRPr="008452C2" w:rsidRDefault="008452C2" w:rsidP="008452C2">
      <w:pPr>
        <w:pStyle w:val="Standard"/>
        <w:ind w:left="360"/>
        <w:rPr>
          <w:color w:val="FFFFFF" w:themeColor="background1"/>
          <w:highlight w:val="black"/>
        </w:rPr>
      </w:pPr>
      <w:r w:rsidRPr="008452C2">
        <w:rPr>
          <w:color w:val="FFFFFF" w:themeColor="background1"/>
          <w:highlight w:val="black"/>
        </w:rPr>
        <w:t>Balance</w:t>
      </w:r>
      <w:r w:rsidRPr="008452C2">
        <w:rPr>
          <w:color w:val="FFFFFF" w:themeColor="background1"/>
          <w:highlight w:val="black"/>
        </w:rPr>
        <w:tab/>
        <w:t>VARCHAR</w:t>
      </w:r>
    </w:p>
    <w:p w:rsidR="008452C2" w:rsidRDefault="008452C2" w:rsidP="008452C2">
      <w:pPr>
        <w:pStyle w:val="Standard"/>
      </w:pPr>
      <w:r w:rsidRPr="008452C2">
        <w:rPr>
          <w:highlight w:val="black"/>
        </w:rPr>
        <w:t>)</w:t>
      </w:r>
    </w:p>
    <w:p w:rsidR="008452C2" w:rsidRDefault="008452C2" w:rsidP="008452C2">
      <w:pPr>
        <w:pStyle w:val="Standard"/>
        <w:ind w:left="360"/>
        <w:rPr>
          <w:color w:val="FFFFFF" w:themeColor="background1"/>
        </w:rPr>
      </w:pPr>
    </w:p>
    <w:p w:rsidR="008452C2" w:rsidRDefault="008452C2" w:rsidP="008452C2">
      <w:pPr>
        <w:pStyle w:val="Standard"/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</w:pPr>
      <w:r w:rsidRPr="008452C2"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  <w:t xml:space="preserve">Download data from, </w:t>
      </w:r>
      <w:r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  <w:t>below location,</w:t>
      </w:r>
    </w:p>
    <w:p w:rsidR="008452C2" w:rsidRDefault="008452C2" w:rsidP="008452C2">
      <w:pPr>
        <w:pStyle w:val="Standard"/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</w:pPr>
    </w:p>
    <w:p w:rsidR="008452C2" w:rsidRDefault="00E87B37" w:rsidP="008452C2">
      <w:pPr>
        <w:pStyle w:val="Standard"/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</w:pPr>
      <w:hyperlink r:id="rId7" w:history="1">
        <w:r w:rsidR="0001604B" w:rsidRPr="009A7914">
          <w:rPr>
            <w:rStyle w:val="Hyperlink"/>
            <w:rFonts w:asciiTheme="minorHAnsi" w:eastAsiaTheme="minorHAnsi" w:hAnsiTheme="minorHAnsi" w:cstheme="minorBidi"/>
            <w:kern w:val="0"/>
            <w:sz w:val="22"/>
            <w:szCs w:val="22"/>
            <w:lang w:val="en-US" w:eastAsia="ja-JP" w:bidi="ar-SA"/>
          </w:rPr>
          <w:t>https://drive.google.com/file/d/1g_Q_sKINfhvG45BvI1wB35-ZHc2dlcQO/view?usp=sharing</w:t>
        </w:r>
      </w:hyperlink>
    </w:p>
    <w:p w:rsidR="0001604B" w:rsidRDefault="0001604B" w:rsidP="008452C2">
      <w:pPr>
        <w:pStyle w:val="Standard"/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</w:pPr>
    </w:p>
    <w:p w:rsidR="0031743B" w:rsidRDefault="0031743B" w:rsidP="008452C2">
      <w:pPr>
        <w:pStyle w:val="Standard"/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</w:pPr>
    </w:p>
    <w:p w:rsidR="0031743B" w:rsidRPr="0031743B" w:rsidRDefault="0031743B" w:rsidP="0031743B">
      <w:pPr>
        <w:pStyle w:val="Standard"/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</w:pPr>
      <w:r w:rsidRPr="0031743B"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  <w:t>Data for both tables has been saved in only one file.</w:t>
      </w:r>
    </w:p>
    <w:p w:rsidR="0031743B" w:rsidRPr="0031743B" w:rsidRDefault="0031743B" w:rsidP="0031743B">
      <w:pPr>
        <w:pStyle w:val="Standard"/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</w:pPr>
      <w:r w:rsidRPr="0031743B"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  <w:t>Task is to copy data from this single file to both the tables.</w:t>
      </w:r>
    </w:p>
    <w:p w:rsidR="0031743B" w:rsidRDefault="0031743B" w:rsidP="0031743B">
      <w:pPr>
        <w:pStyle w:val="Standard"/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</w:pPr>
      <w:r w:rsidRPr="0031743B"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  <w:t xml:space="preserve">You should not be using </w:t>
      </w:r>
      <w:proofErr w:type="spellStart"/>
      <w:r w:rsidRPr="0031743B"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  <w:t>unix</w:t>
      </w:r>
      <w:proofErr w:type="spellEnd"/>
      <w:r w:rsidRPr="0031743B"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  <w:t xml:space="preserve"> command to split this file.</w:t>
      </w:r>
    </w:p>
    <w:p w:rsidR="0031743B" w:rsidRDefault="0031743B" w:rsidP="0031743B">
      <w:pPr>
        <w:pStyle w:val="Standard"/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</w:pPr>
    </w:p>
    <w:p w:rsidR="0031743B" w:rsidRPr="008452C2" w:rsidRDefault="0031743B" w:rsidP="0031743B">
      <w:pPr>
        <w:pStyle w:val="Standard"/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</w:pPr>
      <w:r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  <w:t>Let’s solve this problem,</w:t>
      </w:r>
    </w:p>
    <w:p w:rsidR="0031743B" w:rsidRPr="008A4B80" w:rsidRDefault="0031743B" w:rsidP="0031743B">
      <w:pPr>
        <w:pStyle w:val="Heading1"/>
        <w:rPr>
          <w:b/>
          <w:bCs/>
        </w:rPr>
      </w:pPr>
      <w:r w:rsidRPr="008A4B80">
        <w:rPr>
          <w:b/>
          <w:bCs/>
        </w:rPr>
        <w:lastRenderedPageBreak/>
        <w:t>Solution</w:t>
      </w:r>
    </w:p>
    <w:p w:rsidR="0031743B" w:rsidRPr="0031743B" w:rsidRDefault="0031743B" w:rsidP="0031743B">
      <w:pPr>
        <w:rPr>
          <w:b/>
          <w:bCs/>
        </w:rPr>
      </w:pPr>
      <w:r w:rsidRPr="0031743B">
        <w:rPr>
          <w:b/>
          <w:bCs/>
        </w:rPr>
        <w:t>STEP 1 : Create named staging area.</w:t>
      </w:r>
    </w:p>
    <w:p w:rsidR="0031743B" w:rsidRPr="0031743B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lang w:val="en-US" w:eastAsia="ja-JP" w:bidi="ar-SA"/>
        </w:rPr>
      </w:pPr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CREATE STAGE HR_CREDIT_STAGE</w:t>
      </w:r>
    </w:p>
    <w:p w:rsidR="0031743B" w:rsidRDefault="0031743B" w:rsidP="0031743B">
      <w:pPr>
        <w:pStyle w:val="Standard"/>
        <w:ind w:left="360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74493AE" wp14:editId="0CE24DAF">
            <wp:simplePos x="0" y="0"/>
            <wp:positionH relativeFrom="column">
              <wp:posOffset>44450</wp:posOffset>
            </wp:positionH>
            <wp:positionV relativeFrom="paragraph">
              <wp:posOffset>92075</wp:posOffset>
            </wp:positionV>
            <wp:extent cx="4974590" cy="800735"/>
            <wp:effectExtent l="0" t="0" r="3810" b="0"/>
            <wp:wrapSquare wrapText="bothSides"/>
            <wp:docPr id="1" name="Image1" descr="A picture containing circuit, sitting, holding, pers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743B" w:rsidRDefault="0031743B" w:rsidP="0031743B">
      <w:pPr>
        <w:pStyle w:val="Standard"/>
      </w:pPr>
    </w:p>
    <w:p w:rsidR="0031743B" w:rsidRDefault="0031743B" w:rsidP="0031743B">
      <w:pPr>
        <w:pStyle w:val="Standard"/>
      </w:pPr>
    </w:p>
    <w:p w:rsidR="0031743B" w:rsidRDefault="0031743B" w:rsidP="0031743B">
      <w:pPr>
        <w:pStyle w:val="Standard"/>
      </w:pPr>
    </w:p>
    <w:p w:rsidR="0031743B" w:rsidRDefault="0031743B" w:rsidP="0031743B">
      <w:pPr>
        <w:pStyle w:val="Standard"/>
      </w:pPr>
    </w:p>
    <w:p w:rsidR="0031743B" w:rsidRDefault="0031743B" w:rsidP="0031743B">
      <w:pPr>
        <w:pStyle w:val="Standard"/>
      </w:pPr>
    </w:p>
    <w:p w:rsidR="0031743B" w:rsidRDefault="0031743B" w:rsidP="0031743B">
      <w:pPr>
        <w:pStyle w:val="Standard"/>
      </w:pPr>
    </w:p>
    <w:p w:rsidR="0031743B" w:rsidRPr="0031743B" w:rsidRDefault="0031743B" w:rsidP="0031743B">
      <w:pPr>
        <w:pStyle w:val="Standard"/>
        <w:rPr>
          <w:rFonts w:asciiTheme="minorHAnsi" w:eastAsiaTheme="minorHAnsi" w:hAnsiTheme="minorHAnsi" w:cstheme="minorBidi"/>
          <w:b/>
          <w:bCs/>
          <w:color w:val="707070" w:themeColor="accent1"/>
          <w:kern w:val="0"/>
          <w:sz w:val="22"/>
          <w:szCs w:val="22"/>
          <w:lang w:val="en-US" w:eastAsia="ja-JP" w:bidi="ar-SA"/>
        </w:rPr>
      </w:pPr>
      <w:r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  <w:t xml:space="preserve">       </w:t>
      </w:r>
      <w:r w:rsidRPr="0031743B">
        <w:rPr>
          <w:rFonts w:asciiTheme="minorHAnsi" w:eastAsiaTheme="minorHAnsi" w:hAnsiTheme="minorHAnsi" w:cstheme="minorBidi"/>
          <w:b/>
          <w:bCs/>
          <w:color w:val="707070" w:themeColor="accent1"/>
          <w:kern w:val="0"/>
          <w:sz w:val="22"/>
          <w:szCs w:val="22"/>
          <w:lang w:val="en-US" w:eastAsia="ja-JP" w:bidi="ar-SA"/>
        </w:rPr>
        <w:t>STEP 2 :  Use put command and upload file to staging area.</w:t>
      </w:r>
    </w:p>
    <w:p w:rsidR="0031743B" w:rsidRDefault="0031743B" w:rsidP="0031743B">
      <w:pPr>
        <w:pStyle w:val="Standard"/>
      </w:pPr>
    </w:p>
    <w:p w:rsidR="0031743B" w:rsidRPr="0031743B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lang w:val="en-US" w:eastAsia="ja-JP" w:bidi="ar-SA"/>
        </w:rPr>
      </w:pPr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put file:///data-vol/HR_CREDIT.csv @DEMO_DB.PUBLIC.HR_CREDIT_STAGE;</w:t>
      </w:r>
    </w:p>
    <w:p w:rsidR="0031743B" w:rsidRDefault="0031743B" w:rsidP="0031743B">
      <w:pPr>
        <w:pStyle w:val="Standard"/>
      </w:pPr>
    </w:p>
    <w:p w:rsidR="0031743B" w:rsidRDefault="0031743B" w:rsidP="0031743B">
      <w:pPr>
        <w:pStyle w:val="Standard"/>
        <w:ind w:left="144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0CAF363" wp14:editId="64E7FB5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197000"/>
            <wp:effectExtent l="0" t="0" r="1400" b="0"/>
            <wp:wrapSquare wrapText="bothSides"/>
            <wp:docPr id="2" name="Image2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43B" w:rsidRDefault="0031743B" w:rsidP="0031743B">
      <w:pPr>
        <w:pStyle w:val="Standard"/>
      </w:pPr>
    </w:p>
    <w:p w:rsidR="0031743B" w:rsidRPr="0031743B" w:rsidRDefault="0031743B" w:rsidP="0031743B">
      <w:pPr>
        <w:pStyle w:val="Standard"/>
        <w:rPr>
          <w:rFonts w:asciiTheme="minorHAnsi" w:eastAsiaTheme="minorHAnsi" w:hAnsiTheme="minorHAnsi" w:cstheme="minorBidi"/>
          <w:b/>
          <w:bCs/>
          <w:color w:val="707070" w:themeColor="accent1"/>
          <w:kern w:val="0"/>
          <w:sz w:val="22"/>
          <w:szCs w:val="22"/>
          <w:lang w:val="en-US" w:eastAsia="ja-JP" w:bidi="ar-SA"/>
        </w:rPr>
      </w:pPr>
      <w:r>
        <w:t xml:space="preserve">   </w:t>
      </w:r>
      <w:r w:rsidRPr="0031743B">
        <w:rPr>
          <w:rFonts w:asciiTheme="minorHAnsi" w:eastAsiaTheme="minorHAnsi" w:hAnsiTheme="minorHAnsi" w:cstheme="minorBidi"/>
          <w:b/>
          <w:bCs/>
          <w:color w:val="707070" w:themeColor="accent1"/>
          <w:kern w:val="0"/>
          <w:sz w:val="22"/>
          <w:szCs w:val="22"/>
          <w:lang w:val="en-US" w:eastAsia="ja-JP" w:bidi="ar-SA"/>
        </w:rPr>
        <w:t>STEP 3 : Copy data to Employee table.</w:t>
      </w:r>
    </w:p>
    <w:p w:rsidR="0031743B" w:rsidRDefault="0031743B" w:rsidP="0031743B">
      <w:pPr>
        <w:pStyle w:val="Standard"/>
      </w:pPr>
    </w:p>
    <w:p w:rsidR="0031743B" w:rsidRPr="0031743B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</w:pPr>
      <w:r>
        <w:t xml:space="preserve">     </w:t>
      </w:r>
      <w:r w:rsidRPr="0031743B"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  <w:t>Create file format,</w:t>
      </w:r>
    </w:p>
    <w:p w:rsidR="0031743B" w:rsidRDefault="0031743B" w:rsidP="0031743B">
      <w:pPr>
        <w:pStyle w:val="Standard"/>
      </w:pPr>
    </w:p>
    <w:p w:rsidR="0031743B" w:rsidRPr="0031743B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</w:pPr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 xml:space="preserve">create or replace file format </w:t>
      </w:r>
      <w:proofErr w:type="spellStart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csv_format</w:t>
      </w:r>
      <w:proofErr w:type="spellEnd"/>
    </w:p>
    <w:p w:rsidR="0031743B" w:rsidRPr="0031743B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lang w:val="en-US" w:eastAsia="ja-JP" w:bidi="ar-SA"/>
        </w:rPr>
      </w:pPr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 xml:space="preserve"> type = csv </w:t>
      </w:r>
      <w:proofErr w:type="spellStart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field_delimiter</w:t>
      </w:r>
      <w:proofErr w:type="spellEnd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 xml:space="preserve"> = ',' </w:t>
      </w:r>
      <w:proofErr w:type="spellStart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skip_header</w:t>
      </w:r>
      <w:proofErr w:type="spellEnd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 xml:space="preserve"> = 1 </w:t>
      </w:r>
      <w:proofErr w:type="spellStart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null_if</w:t>
      </w:r>
      <w:proofErr w:type="spellEnd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 xml:space="preserve"> = ('NULL', 'null') </w:t>
      </w:r>
      <w:proofErr w:type="spellStart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empty_field_as_null</w:t>
      </w:r>
      <w:proofErr w:type="spellEnd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 xml:space="preserve"> = true compression = </w:t>
      </w:r>
      <w:proofErr w:type="spellStart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gzip</w:t>
      </w:r>
      <w:proofErr w:type="spellEnd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;</w:t>
      </w:r>
    </w:p>
    <w:p w:rsidR="0031743B" w:rsidRDefault="0031743B" w:rsidP="0031743B">
      <w:pPr>
        <w:pStyle w:val="Standard"/>
      </w:pPr>
    </w:p>
    <w:p w:rsidR="0031743B" w:rsidRDefault="0031743B" w:rsidP="0031743B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A3669F" wp14:editId="41A4A5F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813600"/>
            <wp:effectExtent l="0" t="0" r="1400" b="0"/>
            <wp:wrapSquare wrapText="bothSides"/>
            <wp:docPr id="3" name="Image3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1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43B" w:rsidRDefault="0031743B" w:rsidP="0031743B">
      <w:pPr>
        <w:pStyle w:val="Standard"/>
      </w:pPr>
    </w:p>
    <w:p w:rsidR="0031743B" w:rsidRPr="0031743B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</w:pPr>
      <w:r>
        <w:t xml:space="preserve">     </w:t>
      </w:r>
      <w:r w:rsidRPr="0031743B"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  <w:t>Check how many records you have in staging area.</w:t>
      </w:r>
    </w:p>
    <w:p w:rsidR="0031743B" w:rsidRDefault="0031743B" w:rsidP="0031743B">
      <w:pPr>
        <w:pStyle w:val="Standard"/>
      </w:pPr>
    </w:p>
    <w:p w:rsidR="0031743B" w:rsidRDefault="0031743B" w:rsidP="0031743B">
      <w:pPr>
        <w:pStyle w:val="Standard"/>
      </w:pPr>
      <w:r>
        <w:t xml:space="preserve">    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47F19FE" wp14:editId="7B15006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790559"/>
            <wp:effectExtent l="0" t="0" r="1400" b="0"/>
            <wp:wrapSquare wrapText="bothSides"/>
            <wp:docPr id="4" name="Image5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43B" w:rsidRDefault="0031743B" w:rsidP="0031743B">
      <w:pPr>
        <w:pStyle w:val="Standard"/>
      </w:pPr>
    </w:p>
    <w:p w:rsidR="007C0D00" w:rsidRDefault="0031743B" w:rsidP="0031743B">
      <w:pPr>
        <w:pStyle w:val="Standard"/>
        <w:ind w:left="720"/>
      </w:pPr>
      <w:r>
        <w:t xml:space="preserve">    </w:t>
      </w:r>
    </w:p>
    <w:p w:rsidR="007C0D00" w:rsidRDefault="007C0D00" w:rsidP="0031743B">
      <w:pPr>
        <w:pStyle w:val="Standard"/>
        <w:ind w:left="720"/>
      </w:pPr>
    </w:p>
    <w:p w:rsidR="007C0D00" w:rsidRDefault="007C0D00" w:rsidP="0031743B">
      <w:pPr>
        <w:pStyle w:val="Standard"/>
        <w:ind w:left="720"/>
      </w:pPr>
    </w:p>
    <w:p w:rsidR="0031743B" w:rsidRPr="0031743B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</w:pPr>
      <w:r>
        <w:t xml:space="preserve"> </w:t>
      </w:r>
      <w:r w:rsidRPr="0031743B"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  <w:t>Execute copy command,</w:t>
      </w:r>
    </w:p>
    <w:p w:rsidR="0031743B" w:rsidRDefault="0031743B" w:rsidP="0031743B">
      <w:pPr>
        <w:pStyle w:val="Standard"/>
      </w:pPr>
    </w:p>
    <w:p w:rsidR="0031743B" w:rsidRPr="0031743B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</w:pPr>
      <w:r>
        <w:t xml:space="preserve">      </w:t>
      </w:r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COPY INTO HR_EMP_DATA</w:t>
      </w:r>
    </w:p>
    <w:p w:rsidR="0031743B" w:rsidRPr="0031743B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</w:pPr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 xml:space="preserve">      from @DEMO_DB.PUBLIC.HR_CREDIT_STAGE</w:t>
      </w:r>
    </w:p>
    <w:p w:rsidR="0031743B" w:rsidRPr="0031743B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</w:pPr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 xml:space="preserve">      </w:t>
      </w:r>
      <w:proofErr w:type="spellStart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file_format</w:t>
      </w:r>
      <w:proofErr w:type="spellEnd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 xml:space="preserve"> = (FORMAT_NAME =’</w:t>
      </w:r>
      <w:proofErr w:type="spellStart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csv_format</w:t>
      </w:r>
      <w:proofErr w:type="spellEnd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 xml:space="preserve">’  </w:t>
      </w:r>
      <w:r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 xml:space="preserve">      </w:t>
      </w:r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 xml:space="preserve">ERROR_ON_COLUMN_COUNT_MISMATCH= TRUE  </w:t>
      </w:r>
      <w:proofErr w:type="spellStart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field_optionally_enclosed_by</w:t>
      </w:r>
      <w:proofErr w:type="spellEnd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='"')</w:t>
      </w:r>
    </w:p>
    <w:p w:rsidR="0031743B" w:rsidRPr="0031743B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</w:pPr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 xml:space="preserve">      ON_ERROR = ‘CONTINUE’</w:t>
      </w:r>
    </w:p>
    <w:p w:rsidR="0031743B" w:rsidRPr="0031743B" w:rsidRDefault="0031743B" w:rsidP="0031743B">
      <w:pPr>
        <w:pStyle w:val="Standard"/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</w:pPr>
    </w:p>
    <w:p w:rsidR="0031743B" w:rsidRDefault="0031743B" w:rsidP="0031743B">
      <w:pPr>
        <w:pStyle w:val="Standard"/>
      </w:pPr>
    </w:p>
    <w:p w:rsidR="0031743B" w:rsidRDefault="0031743B" w:rsidP="0031743B">
      <w:pPr>
        <w:pStyle w:val="Standard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BCAB02" wp14:editId="33F94BD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746360"/>
            <wp:effectExtent l="0" t="0" r="1400" b="6240"/>
            <wp:wrapSquare wrapText="bothSides"/>
            <wp:docPr id="5" name="Image4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4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43B" w:rsidRDefault="0031743B" w:rsidP="0031743B">
      <w:pPr>
        <w:pStyle w:val="Standard"/>
      </w:pPr>
    </w:p>
    <w:p w:rsidR="0031743B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</w:pPr>
      <w:r w:rsidRPr="0031743B"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  <w:t>Query and check records in HR_EMP_DATA,</w:t>
      </w:r>
    </w:p>
    <w:p w:rsidR="0031743B" w:rsidRPr="0031743B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707070" w:themeColor="accent1"/>
          <w:kern w:val="0"/>
          <w:sz w:val="22"/>
          <w:szCs w:val="22"/>
          <w:lang w:val="en-US" w:eastAsia="ja-JP" w:bidi="ar-SA"/>
        </w:rPr>
      </w:pPr>
    </w:p>
    <w:p w:rsidR="0031743B" w:rsidRDefault="0031743B" w:rsidP="0031743B">
      <w:pPr>
        <w:pStyle w:val="Standard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DE0128E" wp14:editId="1834D76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103840"/>
            <wp:effectExtent l="0" t="0" r="1400" b="4360"/>
            <wp:wrapSquare wrapText="bothSides"/>
            <wp:docPr id="6" name="Image6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0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43B" w:rsidRDefault="0031743B" w:rsidP="0031743B">
      <w:pPr>
        <w:pStyle w:val="Standard"/>
      </w:pPr>
    </w:p>
    <w:p w:rsidR="0031743B" w:rsidRPr="0031743B" w:rsidRDefault="0031743B" w:rsidP="0031743B">
      <w:pPr>
        <w:pStyle w:val="Standard"/>
        <w:rPr>
          <w:rFonts w:asciiTheme="minorHAnsi" w:eastAsiaTheme="minorHAnsi" w:hAnsiTheme="minorHAnsi" w:cstheme="minorBidi"/>
          <w:b/>
          <w:bCs/>
          <w:color w:val="707070" w:themeColor="accent1"/>
          <w:kern w:val="0"/>
          <w:sz w:val="22"/>
          <w:szCs w:val="22"/>
          <w:lang w:val="en-US" w:eastAsia="ja-JP" w:bidi="ar-SA"/>
        </w:rPr>
      </w:pPr>
      <w:r w:rsidRPr="0031743B">
        <w:rPr>
          <w:rFonts w:asciiTheme="minorHAnsi" w:eastAsiaTheme="minorHAnsi" w:hAnsiTheme="minorHAnsi" w:cstheme="minorBidi"/>
          <w:b/>
          <w:bCs/>
          <w:color w:val="707070" w:themeColor="accent1"/>
          <w:kern w:val="0"/>
          <w:sz w:val="22"/>
          <w:szCs w:val="22"/>
          <w:lang w:val="en-US" w:eastAsia="ja-JP" w:bidi="ar-SA"/>
        </w:rPr>
        <w:t xml:space="preserve">STEP </w:t>
      </w:r>
      <w:r>
        <w:rPr>
          <w:rFonts w:asciiTheme="minorHAnsi" w:eastAsiaTheme="minorHAnsi" w:hAnsiTheme="minorHAnsi" w:cstheme="minorBidi"/>
          <w:b/>
          <w:bCs/>
          <w:color w:val="707070" w:themeColor="accent1"/>
          <w:kern w:val="0"/>
          <w:sz w:val="22"/>
          <w:szCs w:val="22"/>
          <w:lang w:val="en-US" w:eastAsia="ja-JP" w:bidi="ar-SA"/>
        </w:rPr>
        <w:t>4</w:t>
      </w:r>
      <w:r w:rsidRPr="0031743B">
        <w:rPr>
          <w:rFonts w:asciiTheme="minorHAnsi" w:eastAsiaTheme="minorHAnsi" w:hAnsiTheme="minorHAnsi" w:cstheme="minorBidi"/>
          <w:b/>
          <w:bCs/>
          <w:color w:val="707070" w:themeColor="accent1"/>
          <w:kern w:val="0"/>
          <w:sz w:val="22"/>
          <w:szCs w:val="22"/>
          <w:lang w:val="en-US" w:eastAsia="ja-JP" w:bidi="ar-SA"/>
        </w:rPr>
        <w:t xml:space="preserve"> : Check rejected records,</w:t>
      </w:r>
    </w:p>
    <w:p w:rsidR="0031743B" w:rsidRDefault="0031743B" w:rsidP="0031743B">
      <w:pPr>
        <w:pStyle w:val="Standard"/>
      </w:pPr>
    </w:p>
    <w:p w:rsidR="0031743B" w:rsidRPr="0031743B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</w:pPr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 xml:space="preserve">select * from table(validate(HR_EMP_DATA, </w:t>
      </w:r>
      <w:proofErr w:type="spellStart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job_id</w:t>
      </w:r>
      <w:proofErr w:type="spellEnd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=&gt;'&lt;</w:t>
      </w:r>
      <w:proofErr w:type="spellStart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query_id</w:t>
      </w:r>
      <w:proofErr w:type="spellEnd"/>
      <w:r w:rsidRPr="0031743B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black"/>
          <w:lang w:val="en-US" w:eastAsia="ja-JP" w:bidi="ar-SA"/>
        </w:rPr>
        <w:t>&gt;'));</w:t>
      </w:r>
    </w:p>
    <w:p w:rsidR="0031743B" w:rsidRDefault="0031743B" w:rsidP="0031743B">
      <w:pPr>
        <w:pStyle w:val="Standard"/>
      </w:pPr>
    </w:p>
    <w:p w:rsidR="0031743B" w:rsidRPr="0031743B" w:rsidRDefault="0031743B" w:rsidP="0031743B">
      <w:pPr>
        <w:pStyle w:val="Standard"/>
        <w:rPr>
          <w:rFonts w:asciiTheme="minorHAnsi" w:eastAsiaTheme="minorHAnsi" w:hAnsiTheme="minorHAnsi" w:cstheme="minorBidi"/>
          <w:b/>
          <w:bCs/>
          <w:color w:val="707070" w:themeColor="accent1"/>
          <w:kern w:val="0"/>
          <w:sz w:val="22"/>
          <w:szCs w:val="22"/>
          <w:lang w:val="en-US" w:eastAsia="ja-JP" w:bidi="ar-SA"/>
        </w:rPr>
      </w:pPr>
      <w:r w:rsidRPr="0031743B">
        <w:rPr>
          <w:rFonts w:asciiTheme="minorHAnsi" w:eastAsiaTheme="minorHAnsi" w:hAnsiTheme="minorHAnsi" w:cstheme="minorBidi"/>
          <w:b/>
          <w:bCs/>
          <w:color w:val="707070" w:themeColor="accent1"/>
          <w:kern w:val="0"/>
          <w:sz w:val="22"/>
          <w:szCs w:val="22"/>
          <w:lang w:val="en-US" w:eastAsia="ja-JP" w:bidi="ar-SA"/>
        </w:rPr>
        <w:t xml:space="preserve">STEP </w:t>
      </w:r>
      <w:r>
        <w:rPr>
          <w:rFonts w:asciiTheme="minorHAnsi" w:eastAsiaTheme="minorHAnsi" w:hAnsiTheme="minorHAnsi" w:cstheme="minorBidi"/>
          <w:b/>
          <w:bCs/>
          <w:color w:val="707070" w:themeColor="accent1"/>
          <w:kern w:val="0"/>
          <w:sz w:val="22"/>
          <w:szCs w:val="22"/>
          <w:lang w:val="en-US" w:eastAsia="ja-JP" w:bidi="ar-SA"/>
        </w:rPr>
        <w:t>5</w:t>
      </w:r>
      <w:r w:rsidRPr="0031743B">
        <w:rPr>
          <w:rFonts w:asciiTheme="minorHAnsi" w:eastAsiaTheme="minorHAnsi" w:hAnsiTheme="minorHAnsi" w:cstheme="minorBidi"/>
          <w:b/>
          <w:bCs/>
          <w:color w:val="707070" w:themeColor="accent1"/>
          <w:kern w:val="0"/>
          <w:sz w:val="22"/>
          <w:szCs w:val="22"/>
          <w:lang w:val="en-US" w:eastAsia="ja-JP" w:bidi="ar-SA"/>
        </w:rPr>
        <w:t xml:space="preserve"> : Execute copy command to load data to CREDIT_CARD table,</w:t>
      </w:r>
    </w:p>
    <w:p w:rsidR="0031743B" w:rsidRDefault="0031743B" w:rsidP="0031743B">
      <w:pPr>
        <w:pStyle w:val="Standard"/>
      </w:pPr>
    </w:p>
    <w:p w:rsidR="0031743B" w:rsidRPr="00393D16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FFFFFF" w:themeColor="background1"/>
          <w:kern w:val="0"/>
          <w:sz w:val="18"/>
          <w:szCs w:val="18"/>
          <w:highlight w:val="black"/>
          <w:lang w:val="en-US" w:eastAsia="ja-JP" w:bidi="ar-SA"/>
        </w:rPr>
      </w:pPr>
      <w:r w:rsidRPr="00393D16">
        <w:rPr>
          <w:rFonts w:asciiTheme="minorHAnsi" w:eastAsiaTheme="minorHAnsi" w:hAnsiTheme="minorHAnsi" w:cstheme="minorBidi"/>
          <w:color w:val="FFFFFF" w:themeColor="background1"/>
          <w:kern w:val="0"/>
          <w:sz w:val="18"/>
          <w:szCs w:val="18"/>
          <w:highlight w:val="black"/>
          <w:lang w:val="en-US" w:eastAsia="ja-JP" w:bidi="ar-SA"/>
        </w:rPr>
        <w:t>COPY INTO  CREDIT_CARD</w:t>
      </w:r>
    </w:p>
    <w:p w:rsidR="0031743B" w:rsidRPr="00393D16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FFFFFF" w:themeColor="background1"/>
          <w:kern w:val="0"/>
          <w:sz w:val="18"/>
          <w:szCs w:val="18"/>
          <w:highlight w:val="black"/>
          <w:lang w:val="en-US" w:eastAsia="ja-JP" w:bidi="ar-SA"/>
        </w:rPr>
      </w:pPr>
      <w:r w:rsidRPr="00393D16">
        <w:rPr>
          <w:rFonts w:asciiTheme="minorHAnsi" w:eastAsiaTheme="minorHAnsi" w:hAnsiTheme="minorHAnsi" w:cstheme="minorBidi"/>
          <w:color w:val="FFFFFF" w:themeColor="background1"/>
          <w:kern w:val="0"/>
          <w:sz w:val="18"/>
          <w:szCs w:val="18"/>
          <w:highlight w:val="black"/>
          <w:lang w:val="en-US" w:eastAsia="ja-JP" w:bidi="ar-SA"/>
        </w:rPr>
        <w:t xml:space="preserve">      from @DEMO_DB.PUBLIC.HR_CREDIT_STAGE</w:t>
      </w:r>
    </w:p>
    <w:p w:rsidR="0031743B" w:rsidRPr="00393D16" w:rsidRDefault="0031743B" w:rsidP="0031743B">
      <w:pPr>
        <w:pStyle w:val="Standard"/>
        <w:ind w:left="720"/>
        <w:rPr>
          <w:rFonts w:asciiTheme="minorHAnsi" w:eastAsiaTheme="minorHAnsi" w:hAnsiTheme="minorHAnsi" w:cstheme="minorBidi"/>
          <w:color w:val="FFFFFF" w:themeColor="background1"/>
          <w:kern w:val="0"/>
          <w:sz w:val="18"/>
          <w:szCs w:val="18"/>
          <w:highlight w:val="black"/>
          <w:lang w:val="en-US" w:eastAsia="ja-JP" w:bidi="ar-SA"/>
        </w:rPr>
      </w:pPr>
      <w:r w:rsidRPr="00393D16">
        <w:rPr>
          <w:rFonts w:asciiTheme="minorHAnsi" w:eastAsiaTheme="minorHAnsi" w:hAnsiTheme="minorHAnsi" w:cstheme="minorBidi"/>
          <w:color w:val="FFFFFF" w:themeColor="background1"/>
          <w:kern w:val="0"/>
          <w:sz w:val="18"/>
          <w:szCs w:val="18"/>
          <w:highlight w:val="black"/>
          <w:lang w:val="en-US" w:eastAsia="ja-JP" w:bidi="ar-SA"/>
        </w:rPr>
        <w:t xml:space="preserve">      </w:t>
      </w:r>
      <w:proofErr w:type="spellStart"/>
      <w:r w:rsidRPr="00393D16">
        <w:rPr>
          <w:rFonts w:asciiTheme="minorHAnsi" w:eastAsiaTheme="minorHAnsi" w:hAnsiTheme="minorHAnsi" w:cstheme="minorBidi"/>
          <w:color w:val="FFFFFF" w:themeColor="background1"/>
          <w:kern w:val="0"/>
          <w:sz w:val="18"/>
          <w:szCs w:val="18"/>
          <w:highlight w:val="black"/>
          <w:lang w:val="en-US" w:eastAsia="ja-JP" w:bidi="ar-SA"/>
        </w:rPr>
        <w:t>file_format</w:t>
      </w:r>
      <w:proofErr w:type="spellEnd"/>
      <w:r w:rsidRPr="00393D16">
        <w:rPr>
          <w:rFonts w:asciiTheme="minorHAnsi" w:eastAsiaTheme="minorHAnsi" w:hAnsiTheme="minorHAnsi" w:cstheme="minorBidi"/>
          <w:color w:val="FFFFFF" w:themeColor="background1"/>
          <w:kern w:val="0"/>
          <w:sz w:val="18"/>
          <w:szCs w:val="18"/>
          <w:highlight w:val="black"/>
          <w:lang w:val="en-US" w:eastAsia="ja-JP" w:bidi="ar-SA"/>
        </w:rPr>
        <w:t xml:space="preserve"> = (FORMAT_NAME =’</w:t>
      </w:r>
      <w:proofErr w:type="spellStart"/>
      <w:r w:rsidRPr="00393D16">
        <w:rPr>
          <w:rFonts w:asciiTheme="minorHAnsi" w:eastAsiaTheme="minorHAnsi" w:hAnsiTheme="minorHAnsi" w:cstheme="minorBidi"/>
          <w:color w:val="FFFFFF" w:themeColor="background1"/>
          <w:kern w:val="0"/>
          <w:sz w:val="18"/>
          <w:szCs w:val="18"/>
          <w:highlight w:val="black"/>
          <w:lang w:val="en-US" w:eastAsia="ja-JP" w:bidi="ar-SA"/>
        </w:rPr>
        <w:t>csv_format</w:t>
      </w:r>
      <w:proofErr w:type="spellEnd"/>
      <w:r w:rsidRPr="00393D16">
        <w:rPr>
          <w:rFonts w:asciiTheme="minorHAnsi" w:eastAsiaTheme="minorHAnsi" w:hAnsiTheme="minorHAnsi" w:cstheme="minorBidi"/>
          <w:color w:val="FFFFFF" w:themeColor="background1"/>
          <w:kern w:val="0"/>
          <w:sz w:val="18"/>
          <w:szCs w:val="18"/>
          <w:highlight w:val="black"/>
          <w:lang w:val="en-US" w:eastAsia="ja-JP" w:bidi="ar-SA"/>
        </w:rPr>
        <w:t xml:space="preserve">’  ERROR_ON_COLUMN_COUNT_MISMATCH= TRUE  </w:t>
      </w:r>
      <w:proofErr w:type="spellStart"/>
      <w:r w:rsidRPr="00393D16">
        <w:rPr>
          <w:rFonts w:asciiTheme="minorHAnsi" w:eastAsiaTheme="minorHAnsi" w:hAnsiTheme="minorHAnsi" w:cstheme="minorBidi"/>
          <w:color w:val="FFFFFF" w:themeColor="background1"/>
          <w:kern w:val="0"/>
          <w:sz w:val="18"/>
          <w:szCs w:val="18"/>
          <w:highlight w:val="black"/>
          <w:lang w:val="en-US" w:eastAsia="ja-JP" w:bidi="ar-SA"/>
        </w:rPr>
        <w:t>field_optionally_enclosed_by</w:t>
      </w:r>
      <w:proofErr w:type="spellEnd"/>
      <w:r w:rsidRPr="00393D16">
        <w:rPr>
          <w:rFonts w:asciiTheme="minorHAnsi" w:eastAsiaTheme="minorHAnsi" w:hAnsiTheme="minorHAnsi" w:cstheme="minorBidi"/>
          <w:color w:val="FFFFFF" w:themeColor="background1"/>
          <w:kern w:val="0"/>
          <w:sz w:val="18"/>
          <w:szCs w:val="18"/>
          <w:highlight w:val="black"/>
          <w:lang w:val="en-US" w:eastAsia="ja-JP" w:bidi="ar-SA"/>
        </w:rPr>
        <w:t>='"')</w:t>
      </w:r>
    </w:p>
    <w:p w:rsidR="008B726B" w:rsidRPr="00393D16" w:rsidRDefault="0031743B" w:rsidP="00393D16">
      <w:pPr>
        <w:pStyle w:val="Standard"/>
        <w:ind w:left="720"/>
        <w:rPr>
          <w:rFonts w:asciiTheme="minorHAnsi" w:eastAsiaTheme="minorHAnsi" w:hAnsiTheme="minorHAnsi" w:cstheme="minorBidi"/>
          <w:color w:val="FFFFFF" w:themeColor="background1"/>
          <w:kern w:val="0"/>
          <w:sz w:val="18"/>
          <w:szCs w:val="18"/>
          <w:highlight w:val="black"/>
          <w:lang w:val="en-US" w:eastAsia="ja-JP" w:bidi="ar-SA"/>
        </w:rPr>
      </w:pPr>
      <w:r w:rsidRPr="00393D16">
        <w:rPr>
          <w:rFonts w:asciiTheme="minorHAnsi" w:eastAsiaTheme="minorHAnsi" w:hAnsiTheme="minorHAnsi" w:cstheme="minorBidi"/>
          <w:color w:val="FFFFFF" w:themeColor="background1"/>
          <w:kern w:val="0"/>
          <w:sz w:val="18"/>
          <w:szCs w:val="18"/>
          <w:highlight w:val="black"/>
          <w:lang w:val="en-US" w:eastAsia="ja-JP" w:bidi="ar-SA"/>
        </w:rPr>
        <w:t xml:space="preserve">      ON_ERROR = ‘CONTINUE’</w:t>
      </w:r>
    </w:p>
    <w:p w:rsidR="00073A5E" w:rsidRDefault="00073A5E" w:rsidP="00461488">
      <w:pPr>
        <w:pStyle w:val="Standard"/>
      </w:pPr>
    </w:p>
    <w:p w:rsidR="00073A5E" w:rsidRDefault="00073A5E" w:rsidP="00461488">
      <w:pPr>
        <w:pStyle w:val="Standard"/>
      </w:pPr>
    </w:p>
    <w:p w:rsidR="008B726B" w:rsidRDefault="0031743B" w:rsidP="00461488">
      <w:pPr>
        <w:pStyle w:val="Standard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389A81" wp14:editId="1C8C2C0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625039"/>
            <wp:effectExtent l="0" t="0" r="1400" b="561"/>
            <wp:wrapSquare wrapText="bothSides"/>
            <wp:docPr id="7" name="Image7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25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589D" w:rsidRPr="00E3589D" w:rsidRDefault="00E3589D" w:rsidP="00E3589D">
      <w:pPr>
        <w:rPr>
          <w:lang w:val="en-IN" w:eastAsia="zh-CN" w:bidi="hi-IN"/>
        </w:rPr>
      </w:pPr>
    </w:p>
    <w:p w:rsidR="00E3589D" w:rsidRPr="00E3589D" w:rsidRDefault="00E3589D" w:rsidP="00E3589D">
      <w:pPr>
        <w:rPr>
          <w:lang w:val="en-IN" w:eastAsia="zh-CN" w:bidi="hi-IN"/>
        </w:rPr>
      </w:pPr>
    </w:p>
    <w:p w:rsidR="00565E61" w:rsidRDefault="00565E61" w:rsidP="00E3589D">
      <w:pPr>
        <w:tabs>
          <w:tab w:val="left" w:pos="1578"/>
        </w:tabs>
        <w:ind w:left="0"/>
        <w:rPr>
          <w:lang w:val="en-IN" w:eastAsia="zh-CN" w:bidi="hi-IN"/>
        </w:rPr>
      </w:pPr>
      <w:r>
        <w:rPr>
          <w:lang w:val="en-IN" w:eastAsia="zh-CN" w:bidi="hi-IN"/>
        </w:rPr>
        <w:t>/****************************************************************************************/</w:t>
      </w:r>
    </w:p>
    <w:p w:rsidR="00565E61" w:rsidRDefault="00565E61" w:rsidP="00E3589D">
      <w:pPr>
        <w:tabs>
          <w:tab w:val="left" w:pos="1578"/>
        </w:tabs>
        <w:ind w:left="0"/>
        <w:rPr>
          <w:lang w:val="en-IN" w:eastAsia="zh-CN" w:bidi="hi-IN"/>
        </w:rPr>
      </w:pPr>
    </w:p>
    <w:p w:rsidR="00565E61" w:rsidRDefault="00BA35CF" w:rsidP="00E3589D">
      <w:pPr>
        <w:tabs>
          <w:tab w:val="left" w:pos="1578"/>
        </w:tabs>
        <w:ind w:left="0"/>
        <w:rPr>
          <w:lang w:val="en-IN" w:eastAsia="zh-CN" w:bidi="hi-IN"/>
        </w:rPr>
      </w:pPr>
      <w:r>
        <w:rPr>
          <w:lang w:val="en-IN" w:eastAsia="zh-CN" w:bidi="hi-IN"/>
        </w:rPr>
        <w:t>Try to improvise the copy command. You have to enable few more options to maintain data integrity.</w:t>
      </w:r>
    </w:p>
    <w:p w:rsidR="00BA35CF" w:rsidRDefault="00BA35CF" w:rsidP="00E3589D">
      <w:pPr>
        <w:tabs>
          <w:tab w:val="left" w:pos="1578"/>
        </w:tabs>
        <w:ind w:left="0"/>
        <w:rPr>
          <w:lang w:val="en-IN" w:eastAsia="zh-CN" w:bidi="hi-IN"/>
        </w:rPr>
      </w:pPr>
    </w:p>
    <w:p w:rsidR="00BA35CF" w:rsidRDefault="00BA35CF" w:rsidP="00BA35CF">
      <w:pPr>
        <w:pStyle w:val="Heading4"/>
        <w:rPr>
          <w:lang w:val="en-IN" w:eastAsia="zh-CN" w:bidi="hi-IN"/>
        </w:rPr>
      </w:pPr>
      <w:r>
        <w:rPr>
          <w:lang w:val="en-IN" w:eastAsia="zh-CN" w:bidi="hi-IN"/>
        </w:rPr>
        <w:t xml:space="preserve">Alter file format object , </w:t>
      </w:r>
      <w:proofErr w:type="spellStart"/>
      <w:r w:rsidRPr="00BA35CF">
        <w:rPr>
          <w:b/>
          <w:bCs/>
          <w:lang w:val="en-IN" w:eastAsia="zh-CN" w:bidi="hi-IN"/>
        </w:rPr>
        <w:t>csv_format</w:t>
      </w:r>
      <w:proofErr w:type="spellEnd"/>
      <w:r>
        <w:rPr>
          <w:lang w:val="en-IN" w:eastAsia="zh-CN" w:bidi="hi-IN"/>
        </w:rPr>
        <w:t xml:space="preserve"> above to enable </w:t>
      </w:r>
      <w:r w:rsidRPr="00BA35CF">
        <w:rPr>
          <w:b/>
          <w:bCs/>
          <w:lang w:val="en-IN" w:eastAsia="zh-CN" w:bidi="hi-IN"/>
        </w:rPr>
        <w:t>ERROR_ON_COLUMN_COUNT_MISMATCH</w:t>
      </w:r>
      <w:r>
        <w:rPr>
          <w:b/>
          <w:bCs/>
          <w:lang w:val="en-IN" w:eastAsia="zh-CN" w:bidi="hi-IN"/>
        </w:rPr>
        <w:t xml:space="preserve"> </w:t>
      </w:r>
      <w:r w:rsidRPr="00BA35CF">
        <w:rPr>
          <w:lang w:val="en-IN" w:eastAsia="zh-CN" w:bidi="hi-IN"/>
        </w:rPr>
        <w:t>property</w:t>
      </w:r>
      <w:r>
        <w:rPr>
          <w:lang w:val="en-IN" w:eastAsia="zh-CN" w:bidi="hi-IN"/>
        </w:rPr>
        <w:t>.</w:t>
      </w:r>
    </w:p>
    <w:p w:rsidR="00BA35CF" w:rsidRDefault="00BA35CF" w:rsidP="00BA35CF">
      <w:pPr>
        <w:pStyle w:val="Heading4"/>
        <w:numPr>
          <w:ilvl w:val="0"/>
          <w:numId w:val="0"/>
        </w:numPr>
        <w:ind w:left="1440"/>
        <w:rPr>
          <w:lang w:val="en-IN" w:eastAsia="zh-CN" w:bidi="hi-IN"/>
        </w:rPr>
      </w:pPr>
    </w:p>
    <w:p w:rsidR="00BA35CF" w:rsidRDefault="00BA35CF" w:rsidP="00BA35CF">
      <w:pPr>
        <w:pStyle w:val="Heading4"/>
        <w:numPr>
          <w:ilvl w:val="0"/>
          <w:numId w:val="0"/>
        </w:numPr>
        <w:ind w:left="1440"/>
        <w:rPr>
          <w:lang w:val="en-IN" w:eastAsia="zh-CN" w:bidi="hi-IN"/>
        </w:rPr>
      </w:pPr>
      <w:r>
        <w:rPr>
          <w:lang w:val="en-IN" w:eastAsia="zh-CN" w:bidi="hi-IN"/>
        </w:rPr>
        <w:t>Write you command below, Also re write your copy command.</w:t>
      </w:r>
    </w:p>
    <w:p w:rsidR="00BA35CF" w:rsidRDefault="00BA35CF" w:rsidP="00BA35CF">
      <w:pPr>
        <w:pStyle w:val="Heading4"/>
        <w:numPr>
          <w:ilvl w:val="0"/>
          <w:numId w:val="0"/>
        </w:numPr>
        <w:ind w:left="1440"/>
        <w:rPr>
          <w:lang w:val="en-IN" w:eastAsia="zh-CN" w:bidi="hi-IN"/>
        </w:rPr>
      </w:pPr>
      <w:r>
        <w:rPr>
          <w:noProof/>
          <w:lang w:val="en-IN" w:eastAsia="zh-CN" w:bidi="hi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938719</wp:posOffset>
                </wp:positionH>
                <wp:positionV relativeFrom="paragraph">
                  <wp:posOffset>92183</wp:posOffset>
                </wp:positionV>
                <wp:extent cx="4747098" cy="1245141"/>
                <wp:effectExtent l="0" t="0" r="15875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7098" cy="1245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A35CF" w:rsidRDefault="00BA35CF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73.9pt;margin-top:7.25pt;width:373.8pt;height:98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" fillcolor="white [3201]" strokeweight=".5pt">
                <v:textbox>
                  <w:txbxContent>
                    <w:p w:rsidR="00BA35CF" w:rsidRDefault="00BA35CF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:rsidR="00BA35CF" w:rsidRPr="00BA35CF" w:rsidRDefault="00BA35CF" w:rsidP="00BA35CF">
      <w:pPr>
        <w:rPr>
          <w:lang w:val="en-IN" w:eastAsia="zh-CN" w:bidi="hi-IN"/>
        </w:rPr>
      </w:pPr>
    </w:p>
    <w:p w:rsidR="00BA35CF" w:rsidRPr="00BA35CF" w:rsidRDefault="00BA35CF" w:rsidP="00BA35CF">
      <w:pPr>
        <w:rPr>
          <w:lang w:val="en-IN" w:eastAsia="zh-CN" w:bidi="hi-IN"/>
        </w:rPr>
      </w:pPr>
    </w:p>
    <w:p w:rsidR="00BA35CF" w:rsidRPr="00BA35CF" w:rsidRDefault="00BA35CF" w:rsidP="00BA35CF">
      <w:pPr>
        <w:rPr>
          <w:lang w:val="en-IN" w:eastAsia="zh-CN" w:bidi="hi-IN"/>
        </w:rPr>
      </w:pPr>
    </w:p>
    <w:p w:rsidR="00BA35CF" w:rsidRPr="00BA35CF" w:rsidRDefault="00BA35CF" w:rsidP="00BA35CF">
      <w:pPr>
        <w:rPr>
          <w:lang w:val="en-IN" w:eastAsia="zh-CN" w:bidi="hi-IN"/>
        </w:rPr>
      </w:pPr>
    </w:p>
    <w:p w:rsidR="00BA35CF" w:rsidRPr="00BA35CF" w:rsidRDefault="00BA35CF" w:rsidP="00BA35CF">
      <w:pPr>
        <w:rPr>
          <w:lang w:val="en-IN" w:eastAsia="zh-CN" w:bidi="hi-IN"/>
        </w:rPr>
      </w:pPr>
    </w:p>
    <w:p w:rsidR="00BA35CF" w:rsidRDefault="00BA35CF" w:rsidP="00BA35CF">
      <w:pPr>
        <w:pStyle w:val="Heading4"/>
        <w:rPr>
          <w:lang w:val="en-IN" w:eastAsia="zh-CN" w:bidi="hi-IN"/>
        </w:rPr>
      </w:pPr>
      <w:r>
        <w:rPr>
          <w:lang w:val="en-IN" w:eastAsia="zh-CN" w:bidi="hi-IN"/>
        </w:rPr>
        <w:t xml:space="preserve">You have to satisfy one more requirement, </w:t>
      </w:r>
    </w:p>
    <w:p w:rsidR="00730876" w:rsidRPr="00730876" w:rsidRDefault="00730876" w:rsidP="00730876">
      <w:pPr>
        <w:pStyle w:val="Heading6"/>
        <w:rPr>
          <w:i/>
          <w:iCs/>
          <w:color w:val="707070" w:themeColor="accent1"/>
          <w:spacing w:val="6"/>
          <w:lang w:val="en-IN" w:eastAsia="zh-CN" w:bidi="hi-IN"/>
        </w:rPr>
      </w:pPr>
      <w:r w:rsidRPr="00730876">
        <w:rPr>
          <w:i/>
          <w:iCs/>
          <w:color w:val="707070" w:themeColor="accent1"/>
          <w:spacing w:val="6"/>
          <w:lang w:val="en-IN" w:eastAsia="zh-CN" w:bidi="hi-IN"/>
        </w:rPr>
        <w:t>If column values are more than the specified length, then , record should be rejected.</w:t>
      </w:r>
    </w:p>
    <w:p w:rsidR="00730876" w:rsidRPr="00730876" w:rsidRDefault="00730876" w:rsidP="00730876">
      <w:pPr>
        <w:pStyle w:val="Heading6"/>
        <w:numPr>
          <w:ilvl w:val="0"/>
          <w:numId w:val="0"/>
        </w:numPr>
        <w:ind w:left="2160"/>
        <w:rPr>
          <w:i/>
          <w:iCs/>
          <w:color w:val="707070" w:themeColor="accent1"/>
          <w:spacing w:val="6"/>
          <w:lang w:val="en-IN" w:eastAsia="zh-CN" w:bidi="hi-IN"/>
        </w:rPr>
      </w:pPr>
      <w:r w:rsidRPr="00730876">
        <w:rPr>
          <w:i/>
          <w:iCs/>
          <w:color w:val="707070" w:themeColor="accent1"/>
          <w:spacing w:val="6"/>
          <w:lang w:val="en-IN" w:eastAsia="zh-CN" w:bidi="hi-IN"/>
        </w:rPr>
        <w:t>Ex: if you have defined varchar(10) and you receive string of length 15 then record should get rejected.</w:t>
      </w:r>
    </w:p>
    <w:p w:rsidR="00730876" w:rsidRPr="00730876" w:rsidRDefault="00730876" w:rsidP="00730876">
      <w:pPr>
        <w:pStyle w:val="Heading6"/>
        <w:numPr>
          <w:ilvl w:val="0"/>
          <w:numId w:val="0"/>
        </w:numPr>
        <w:ind w:left="2160"/>
        <w:rPr>
          <w:i/>
          <w:iCs/>
          <w:color w:val="707070" w:themeColor="accent1"/>
          <w:spacing w:val="6"/>
          <w:lang w:val="en-IN" w:eastAsia="zh-CN" w:bidi="hi-IN"/>
        </w:rPr>
      </w:pPr>
      <w:r w:rsidRPr="00730876">
        <w:rPr>
          <w:i/>
          <w:iCs/>
          <w:color w:val="707070" w:themeColor="accent1"/>
          <w:spacing w:val="6"/>
          <w:lang w:val="en-IN" w:eastAsia="zh-CN" w:bidi="hi-IN"/>
        </w:rPr>
        <w:t>Which property you will enable ?</w:t>
      </w:r>
    </w:p>
    <w:p w:rsidR="00730876" w:rsidRDefault="00730876" w:rsidP="00730876">
      <w:pPr>
        <w:pStyle w:val="Heading6"/>
        <w:numPr>
          <w:ilvl w:val="0"/>
          <w:numId w:val="0"/>
        </w:numPr>
        <w:ind w:left="2160" w:hanging="360"/>
        <w:rPr>
          <w:lang w:val="en-IN" w:eastAsia="zh-CN" w:bidi="hi-IN"/>
        </w:rPr>
      </w:pPr>
    </w:p>
    <w:p w:rsidR="00730876" w:rsidRPr="00730876" w:rsidRDefault="00730876" w:rsidP="00730876">
      <w:pPr>
        <w:pStyle w:val="Heading6"/>
        <w:numPr>
          <w:ilvl w:val="0"/>
          <w:numId w:val="0"/>
        </w:numPr>
        <w:ind w:left="2160" w:hanging="360"/>
        <w:rPr>
          <w:i/>
          <w:iCs/>
          <w:color w:val="707070" w:themeColor="accent1"/>
          <w:spacing w:val="6"/>
          <w:lang w:val="en-IN" w:eastAsia="zh-CN" w:bidi="hi-IN"/>
        </w:rPr>
      </w:pPr>
      <w:r w:rsidRPr="00730876">
        <w:rPr>
          <w:i/>
          <w:iCs/>
          <w:color w:val="707070" w:themeColor="accent1"/>
          <w:spacing w:val="6"/>
          <w:lang w:val="en-IN" w:eastAsia="zh-CN" w:bidi="hi-IN"/>
        </w:rPr>
        <w:t>Write your command below,</w:t>
      </w:r>
    </w:p>
    <w:p w:rsidR="00730876" w:rsidRDefault="00730876" w:rsidP="00730876">
      <w:pPr>
        <w:pStyle w:val="Heading6"/>
        <w:numPr>
          <w:ilvl w:val="0"/>
          <w:numId w:val="0"/>
        </w:numPr>
        <w:ind w:left="2160" w:hanging="360"/>
        <w:rPr>
          <w:lang w:val="en-IN" w:eastAsia="zh-CN" w:bidi="hi-IN"/>
        </w:rPr>
      </w:pPr>
    </w:p>
    <w:p w:rsidR="00730876" w:rsidRDefault="00730876" w:rsidP="00730876">
      <w:pPr>
        <w:pStyle w:val="Heading6"/>
        <w:numPr>
          <w:ilvl w:val="0"/>
          <w:numId w:val="0"/>
        </w:numPr>
        <w:ind w:left="2160" w:hanging="360"/>
        <w:rPr>
          <w:lang w:val="en-IN" w:eastAsia="zh-CN" w:bidi="hi-IN"/>
        </w:rPr>
      </w:pPr>
      <w:r>
        <w:rPr>
          <w:noProof/>
          <w:lang w:val="en-IN" w:eastAsia="zh-CN" w:bidi="hi-I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821447</wp:posOffset>
                </wp:positionH>
                <wp:positionV relativeFrom="paragraph">
                  <wp:posOffset>-593293</wp:posOffset>
                </wp:positionV>
                <wp:extent cx="5000017" cy="2334639"/>
                <wp:effectExtent l="0" t="0" r="16510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017" cy="23346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0876" w:rsidRDefault="00730876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7" type="#_x0000_t202" style="position:absolute;left:0;text-align:left;margin-left:64.7pt;margin-top:-46.7pt;width:393.7pt;height:183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" fillcolor="white [3201]" strokeweight=".5pt">
                <v:textbox>
                  <w:txbxContent>
                    <w:p w:rsidR="00730876" w:rsidRDefault="00730876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:rsidR="00B70980" w:rsidRPr="00B70980" w:rsidRDefault="00B70980" w:rsidP="00B70980">
      <w:pPr>
        <w:rPr>
          <w:lang w:val="en-IN" w:eastAsia="zh-CN" w:bidi="hi-IN"/>
        </w:rPr>
      </w:pPr>
    </w:p>
    <w:p w:rsidR="00B70980" w:rsidRPr="00B70980" w:rsidRDefault="00B70980" w:rsidP="00B70980">
      <w:pPr>
        <w:rPr>
          <w:lang w:val="en-IN" w:eastAsia="zh-CN" w:bidi="hi-IN"/>
        </w:rPr>
      </w:pPr>
    </w:p>
    <w:p w:rsidR="00B70980" w:rsidRDefault="00B70980" w:rsidP="00B70980">
      <w:pPr>
        <w:rPr>
          <w:rFonts w:asciiTheme="majorHAnsi" w:eastAsiaTheme="majorEastAsia" w:hAnsiTheme="majorHAnsi" w:cstheme="majorBidi"/>
          <w:color w:val="2E2E2E" w:themeColor="accent2"/>
          <w:spacing w:val="12"/>
          <w:lang w:val="en-IN" w:eastAsia="zh-CN" w:bidi="hi-IN"/>
        </w:rPr>
      </w:pPr>
    </w:p>
    <w:p w:rsidR="00B70980" w:rsidRDefault="00B70980" w:rsidP="00B70980">
      <w:pPr>
        <w:ind w:firstLine="720"/>
        <w:rPr>
          <w:lang w:val="en-IN" w:eastAsia="zh-CN" w:bidi="hi-IN"/>
        </w:rPr>
      </w:pPr>
    </w:p>
    <w:p w:rsidR="00B70980" w:rsidRDefault="00B70980" w:rsidP="00B70980">
      <w:pPr>
        <w:ind w:firstLine="720"/>
        <w:rPr>
          <w:lang w:val="en-IN" w:eastAsia="zh-CN" w:bidi="hi-IN"/>
        </w:rPr>
      </w:pPr>
    </w:p>
    <w:p w:rsidR="00B70980" w:rsidRDefault="00B70980" w:rsidP="00B70980">
      <w:pPr>
        <w:ind w:firstLine="720"/>
        <w:rPr>
          <w:lang w:val="en-IN" w:eastAsia="zh-CN" w:bidi="hi-IN"/>
        </w:rPr>
      </w:pPr>
    </w:p>
    <w:p w:rsidR="00B70980" w:rsidRDefault="00B70980" w:rsidP="00B70980">
      <w:pPr>
        <w:ind w:firstLine="720"/>
        <w:rPr>
          <w:lang w:val="en-IN" w:eastAsia="zh-CN" w:bidi="hi-IN"/>
        </w:rPr>
      </w:pPr>
    </w:p>
    <w:p w:rsidR="00B70980" w:rsidRDefault="00102550" w:rsidP="00B70980">
      <w:pPr>
        <w:ind w:firstLine="720"/>
        <w:rPr>
          <w:lang w:val="en-IN" w:eastAsia="zh-CN" w:bidi="hi-IN"/>
        </w:rPr>
      </w:pPr>
      <w:r>
        <w:rPr>
          <w:lang w:val="en-IN" w:eastAsia="zh-CN" w:bidi="hi-IN"/>
        </w:rPr>
        <w:t>Hint : Refer to documentation below,</w:t>
      </w:r>
    </w:p>
    <w:p w:rsidR="00102550" w:rsidRDefault="00102550" w:rsidP="00B70980">
      <w:pPr>
        <w:ind w:firstLine="720"/>
        <w:rPr>
          <w:lang w:val="en-IN" w:eastAsia="zh-CN" w:bidi="hi-IN"/>
        </w:rPr>
      </w:pPr>
      <w:hyperlink r:id="rId15" w:history="1">
        <w:r w:rsidRPr="009A7914">
          <w:rPr>
            <w:rStyle w:val="Hyperlink"/>
            <w:lang w:val="en-IN" w:eastAsia="zh-CN" w:bidi="hi-IN"/>
          </w:rPr>
          <w:t>https://docs.snowflake.com/en/sql-reference/sql/copy-into-table.html</w:t>
        </w:r>
      </w:hyperlink>
    </w:p>
    <w:p w:rsidR="00102550" w:rsidRDefault="00102550" w:rsidP="00102550">
      <w:pPr>
        <w:ind w:firstLine="720"/>
        <w:rPr>
          <w:lang w:val="en-IN" w:eastAsia="zh-CN" w:bidi="hi-IN"/>
        </w:rPr>
      </w:pPr>
      <w:r>
        <w:rPr>
          <w:lang w:val="en-IN" w:eastAsia="zh-CN" w:bidi="hi-IN"/>
        </w:rPr>
        <w:t>Go to this section and figure out !!!!</w:t>
      </w:r>
    </w:p>
    <w:p w:rsidR="00102550" w:rsidRPr="00B70980" w:rsidRDefault="00102550" w:rsidP="00102550">
      <w:pPr>
        <w:ind w:firstLine="720"/>
        <w:rPr>
          <w:lang w:val="en-IN" w:eastAsia="zh-CN" w:bidi="hi-IN"/>
        </w:rPr>
      </w:pPr>
      <w:r w:rsidRPr="00102550">
        <w:rPr>
          <w:lang w:val="en-IN" w:eastAsia="zh-CN" w:bidi="hi-IN"/>
        </w:rPr>
        <w:drawing>
          <wp:inline distT="0" distB="0" distL="0" distR="0" wp14:anchorId="394EBA75" wp14:editId="76244147">
            <wp:extent cx="5486400" cy="1675765"/>
            <wp:effectExtent l="0" t="0" r="0" b="63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2550" w:rsidRPr="00B70980">
      <w:footerReference w:type="default" r:id="rId17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87B37" w:rsidRDefault="00E87B37">
      <w:pPr>
        <w:spacing w:after="0" w:line="240" w:lineRule="auto"/>
      </w:pPr>
      <w:r>
        <w:separator/>
      </w:r>
    </w:p>
    <w:p w:rsidR="00E87B37" w:rsidRDefault="00E87B37"/>
  </w:endnote>
  <w:endnote w:type="continuationSeparator" w:id="0">
    <w:p w:rsidR="00E87B37" w:rsidRDefault="00E87B37">
      <w:pPr>
        <w:spacing w:after="0" w:line="240" w:lineRule="auto"/>
      </w:pPr>
      <w:r>
        <w:continuationSeparator/>
      </w:r>
    </w:p>
    <w:p w:rsidR="00E87B37" w:rsidRDefault="00E87B3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erif CJK SC"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F7EF7" w:rsidRDefault="007163F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87B37" w:rsidRDefault="00E87B37">
      <w:pPr>
        <w:spacing w:after="0" w:line="240" w:lineRule="auto"/>
      </w:pPr>
      <w:r>
        <w:separator/>
      </w:r>
    </w:p>
    <w:p w:rsidR="00E87B37" w:rsidRDefault="00E87B37"/>
  </w:footnote>
  <w:footnote w:type="continuationSeparator" w:id="0">
    <w:p w:rsidR="00E87B37" w:rsidRDefault="00E87B37">
      <w:pPr>
        <w:spacing w:after="0" w:line="240" w:lineRule="auto"/>
      </w:pPr>
      <w:r>
        <w:continuationSeparator/>
      </w:r>
    </w:p>
    <w:p w:rsidR="00E87B37" w:rsidRDefault="00E87B3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2C2"/>
    <w:rsid w:val="0001604B"/>
    <w:rsid w:val="00053B81"/>
    <w:rsid w:val="00073A5E"/>
    <w:rsid w:val="00102550"/>
    <w:rsid w:val="0012554B"/>
    <w:rsid w:val="00156C9E"/>
    <w:rsid w:val="002F2423"/>
    <w:rsid w:val="0031743B"/>
    <w:rsid w:val="00393D16"/>
    <w:rsid w:val="00461488"/>
    <w:rsid w:val="00492C5C"/>
    <w:rsid w:val="00565E61"/>
    <w:rsid w:val="00616903"/>
    <w:rsid w:val="006E08B3"/>
    <w:rsid w:val="007163F4"/>
    <w:rsid w:val="00730876"/>
    <w:rsid w:val="007C0D00"/>
    <w:rsid w:val="008452C2"/>
    <w:rsid w:val="008A4B80"/>
    <w:rsid w:val="008B726B"/>
    <w:rsid w:val="008F7EF7"/>
    <w:rsid w:val="00AA1951"/>
    <w:rsid w:val="00AB4606"/>
    <w:rsid w:val="00B70980"/>
    <w:rsid w:val="00BA35CF"/>
    <w:rsid w:val="00C23D53"/>
    <w:rsid w:val="00CD4404"/>
    <w:rsid w:val="00D50831"/>
    <w:rsid w:val="00E3589D"/>
    <w:rsid w:val="00E70B8D"/>
    <w:rsid w:val="00E87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D7575"/>
  <w15:chartTrackingRefBased/>
  <w15:docId w15:val="{D63ACC13-A13E-924D-AEF6-F03AC8251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Standard">
    <w:name w:val="Standard"/>
    <w:rsid w:val="008452C2"/>
    <w:pPr>
      <w:suppressAutoHyphens/>
      <w:autoSpaceDN w:val="0"/>
      <w:spacing w:after="0" w:line="240" w:lineRule="auto"/>
      <w:ind w:left="0"/>
      <w:textAlignment w:val="baseline"/>
    </w:pPr>
    <w:rPr>
      <w:rFonts w:ascii="Liberation Serif" w:eastAsia="Noto Serif CJK SC" w:hAnsi="Liberation Serif" w:cs="Lohit Devanagari"/>
      <w:color w:val="auto"/>
      <w:kern w:val="3"/>
      <w:sz w:val="24"/>
      <w:szCs w:val="24"/>
      <w:lang w:val="en-IN" w:eastAsia="zh-CN" w:bidi="hi-IN"/>
    </w:rPr>
  </w:style>
  <w:style w:type="character" w:styleId="Hyperlink">
    <w:name w:val="Hyperlink"/>
    <w:basedOn w:val="DefaultParagraphFont"/>
    <w:uiPriority w:val="99"/>
    <w:unhideWhenUsed/>
    <w:rsid w:val="0001604B"/>
    <w:rPr>
      <w:color w:val="58A8A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0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2423"/>
    <w:rPr>
      <w:color w:val="2B8073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g_Q_sKINfhvG45BvI1wB35-ZHc2dlcQO/view?usp=sharing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tif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docs.snowflake.com/en/sql-reference/sql/copy-into-table.html" TargetMode="External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hchannappa/Library/Containers/com.microsoft.Word/Data/Library/Application%20Support/Microsoft/Office/16.0/DTS/en-US%7b59083023-9C41-284A-AFC6-216C1B5EDCEF%7d/%7bB3155A4A-760D-C94E-81E5-8330D9CADE61%7dtf1000208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AECC5FF7EA83B408130734B235072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19E867-64A0-E149-867C-268DD1007943}"/>
      </w:docPartPr>
      <w:docPartBody>
        <w:p w:rsidR="007C4D68" w:rsidRDefault="00037225">
          <w:pPr>
            <w:pStyle w:val="AAECC5FF7EA83B408130734B2350727B"/>
          </w:pPr>
          <w: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erif CJK SC"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225"/>
    <w:rsid w:val="00037225"/>
    <w:rsid w:val="004C4584"/>
    <w:rsid w:val="007973D3"/>
    <w:rsid w:val="007C4D68"/>
    <w:rsid w:val="00AC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k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 w:line="288" w:lineRule="auto"/>
      <w:outlineLvl w:val="0"/>
    </w:pPr>
    <w:rPr>
      <w:rFonts w:asciiTheme="majorHAnsi" w:eastAsiaTheme="minorHAnsi" w:hAnsiTheme="majorHAnsi"/>
      <w:caps/>
      <w:color w:val="ED7D31" w:themeColor="accent2"/>
      <w:spacing w:val="14"/>
      <w:sz w:val="26"/>
      <w:szCs w:val="26"/>
      <w:lang w:eastAsia="ja-JP" w:bidi="ar-SA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 w:after="120" w:line="288" w:lineRule="auto"/>
      <w:outlineLvl w:val="1"/>
    </w:pPr>
    <w:rPr>
      <w:rFonts w:asciiTheme="majorHAnsi" w:eastAsiaTheme="majorEastAsia" w:hAnsiTheme="majorHAnsi" w:cstheme="majorBidi"/>
      <w:color w:val="ED7D31" w:themeColor="accent2"/>
      <w:sz w:val="22"/>
      <w:szCs w:val="26"/>
      <w:lang w:eastAsia="ja-JP" w:bidi="ar-SA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line="288" w:lineRule="auto"/>
      <w:outlineLvl w:val="2"/>
    </w:pPr>
    <w:rPr>
      <w:rFonts w:asciiTheme="majorHAnsi" w:eastAsiaTheme="majorEastAsia" w:hAnsiTheme="majorHAnsi" w:cstheme="majorBidi"/>
      <w:color w:val="4472C4" w:themeColor="accent1"/>
      <w:sz w:val="22"/>
      <w:lang w:eastAsia="ja-JP" w:bidi="ar-SA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line="288" w:lineRule="auto"/>
      <w:outlineLvl w:val="3"/>
    </w:pPr>
    <w:rPr>
      <w:rFonts w:asciiTheme="majorHAnsi" w:eastAsiaTheme="majorEastAsia" w:hAnsiTheme="majorHAnsi" w:cstheme="majorBidi"/>
      <w:i/>
      <w:iCs/>
      <w:color w:val="4472C4" w:themeColor="accent1"/>
      <w:spacing w:val="6"/>
      <w:sz w:val="22"/>
      <w:szCs w:val="22"/>
      <w:lang w:eastAsia="ja-JP" w:bidi="ar-SA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line="288" w:lineRule="auto"/>
      <w:outlineLvl w:val="4"/>
    </w:pPr>
    <w:rPr>
      <w:rFonts w:asciiTheme="majorHAnsi" w:eastAsiaTheme="majorEastAsia" w:hAnsiTheme="majorHAnsi" w:cstheme="majorBidi"/>
      <w:i/>
      <w:color w:val="ED7D31" w:themeColor="accent2"/>
      <w:spacing w:val="6"/>
      <w:sz w:val="22"/>
      <w:szCs w:val="22"/>
      <w:lang w:eastAsia="ja-JP" w:bidi="ar-SA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line="288" w:lineRule="auto"/>
      <w:outlineLvl w:val="5"/>
    </w:pPr>
    <w:rPr>
      <w:rFonts w:asciiTheme="majorHAnsi" w:eastAsiaTheme="majorEastAsia" w:hAnsiTheme="majorHAnsi" w:cstheme="majorBidi"/>
      <w:color w:val="ED7D31" w:themeColor="accent2"/>
      <w:spacing w:val="12"/>
      <w:sz w:val="22"/>
      <w:szCs w:val="22"/>
      <w:lang w:eastAsia="ja-JP" w:bidi="ar-SA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line="288" w:lineRule="auto"/>
      <w:outlineLvl w:val="6"/>
    </w:pPr>
    <w:rPr>
      <w:rFonts w:asciiTheme="majorHAnsi" w:eastAsiaTheme="majorEastAsia" w:hAnsiTheme="majorHAnsi" w:cstheme="majorBidi"/>
      <w:iCs/>
      <w:color w:val="ED7D31" w:themeColor="accent2"/>
      <w:sz w:val="22"/>
      <w:szCs w:val="22"/>
      <w:lang w:eastAsia="ja-JP" w:bidi="ar-SA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line="288" w:lineRule="auto"/>
      <w:outlineLvl w:val="7"/>
    </w:pPr>
    <w:rPr>
      <w:rFonts w:asciiTheme="majorHAnsi" w:eastAsiaTheme="majorEastAsia" w:hAnsiTheme="majorHAnsi" w:cstheme="majorBidi"/>
      <w:i/>
      <w:color w:val="F19D64" w:themeColor="accent2" w:themeTint="BF"/>
      <w:sz w:val="22"/>
      <w:szCs w:val="21"/>
      <w:lang w:eastAsia="ja-JP" w:bidi="ar-SA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line="288" w:lineRule="auto"/>
      <w:outlineLvl w:val="8"/>
    </w:pPr>
    <w:rPr>
      <w:rFonts w:asciiTheme="majorHAnsi" w:eastAsiaTheme="majorEastAsia" w:hAnsiTheme="majorHAnsi" w:cstheme="majorBidi"/>
      <w:iCs/>
      <w:color w:val="F19D64" w:themeColor="accent2" w:themeTint="BF"/>
      <w:sz w:val="22"/>
      <w:szCs w:val="21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ECC5FF7EA83B408130734B2350727B">
    <w:name w:val="AAECC5FF7EA83B408130734B2350727B"/>
  </w:style>
  <w:style w:type="paragraph" w:customStyle="1" w:styleId="902D913D7202114EADC8BB6E636E763D">
    <w:name w:val="902D913D7202114EADC8BB6E636E763D"/>
  </w:style>
  <w:style w:type="paragraph" w:customStyle="1" w:styleId="9D701CB463C8584198896E844E687FAB">
    <w:name w:val="9D701CB463C8584198896E844E687FAB"/>
  </w:style>
  <w:style w:type="paragraph" w:customStyle="1" w:styleId="5CE66705ADAED340B08EB36EB1449370">
    <w:name w:val="5CE66705ADAED340B08EB36EB1449370"/>
  </w:style>
  <w:style w:type="paragraph" w:customStyle="1" w:styleId="00C037154B28484891C2680D950B93C7">
    <w:name w:val="00C037154B28484891C2680D950B93C7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inorHAnsi" w:hAnsiTheme="majorHAnsi"/>
      <w:caps/>
      <w:color w:val="ED7D31" w:themeColor="accent2"/>
      <w:spacing w:val="14"/>
      <w:sz w:val="26"/>
      <w:szCs w:val="26"/>
      <w:lang w:eastAsia="ja-JP" w:bidi="ar-SA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ED7D31" w:themeColor="accent2"/>
      <w:sz w:val="22"/>
      <w:szCs w:val="26"/>
      <w:lang w:eastAsia="ja-JP" w:bidi="ar-SA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4472C4" w:themeColor="accent1"/>
      <w:sz w:val="22"/>
      <w:lang w:eastAsia="ja-JP"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4472C4" w:themeColor="accent1"/>
      <w:spacing w:val="6"/>
      <w:sz w:val="22"/>
      <w:szCs w:val="22"/>
      <w:lang w:eastAsia="ja-JP" w:bidi="ar-SA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ED7D31" w:themeColor="accent2"/>
      <w:spacing w:val="6"/>
      <w:sz w:val="22"/>
      <w:szCs w:val="22"/>
      <w:lang w:eastAsia="ja-JP" w:bidi="ar-SA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ED7D31" w:themeColor="accent2"/>
      <w:spacing w:val="12"/>
      <w:sz w:val="22"/>
      <w:szCs w:val="22"/>
      <w:lang w:eastAsia="ja-JP" w:bidi="ar-SA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ED7D31" w:themeColor="accent2"/>
      <w:sz w:val="22"/>
      <w:szCs w:val="22"/>
      <w:lang w:eastAsia="ja-JP" w:bidi="ar-SA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F19D64" w:themeColor="accent2" w:themeTint="BF"/>
      <w:sz w:val="22"/>
      <w:szCs w:val="21"/>
      <w:lang w:eastAsia="ja-JP" w:bidi="ar-SA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F19D64" w:themeColor="accent2" w:themeTint="BF"/>
      <w:sz w:val="22"/>
      <w:szCs w:val="21"/>
      <w:lang w:eastAsia="ja-JP" w:bidi="ar-SA"/>
    </w:rPr>
  </w:style>
  <w:style w:type="paragraph" w:customStyle="1" w:styleId="3DF519376202A04FA8030D2F6E396388">
    <w:name w:val="3DF519376202A04FA8030D2F6E396388"/>
  </w:style>
  <w:style w:type="paragraph" w:customStyle="1" w:styleId="F966823C79256542A33F210155C8E7F2">
    <w:name w:val="F966823C79256542A33F210155C8E7F2"/>
  </w:style>
  <w:style w:type="paragraph" w:customStyle="1" w:styleId="AF08046B827F804299D533C86884D982">
    <w:name w:val="AF08046B827F804299D533C86884D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Create an Outline.dotx</Template>
  <TotalTime>78</TotalTime>
  <Pages>6</Pages>
  <Words>605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Channappa, Pradeep Holalkere</dc:creator>
  <cp:keywords/>
  <dc:description/>
  <cp:lastModifiedBy>Channappa, Pradeep Holalkere</cp:lastModifiedBy>
  <cp:revision>29</cp:revision>
  <dcterms:created xsi:type="dcterms:W3CDTF">2020-10-07T00:05:00Z</dcterms:created>
  <dcterms:modified xsi:type="dcterms:W3CDTF">2020-11-01T07:02:00Z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